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162" w14:textId="14FC49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637D278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6923114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171A894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FEF496D2C8E4C829AE7C92745ABA148"/>
        </w:placeholder>
      </w:sdtPr>
      <w:sdtEndPr>
        <w:rPr>
          <w:sz w:val="48"/>
          <w:szCs w:val="48"/>
        </w:rPr>
      </w:sdtEndPr>
      <w:sdtContent>
        <w:p w14:paraId="205D0737" w14:textId="6EA2C0FC" w:rsidR="00D20149" w:rsidRPr="00950B62" w:rsidRDefault="00E8562B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Mechanical Keyboard &amp; Kernal Switcher</w:t>
          </w:r>
        </w:p>
      </w:sdtContent>
    </w:sdt>
    <w:p w14:paraId="2BEA8D77" w14:textId="0CB4C237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8562B">
        <w:rPr>
          <w:sz w:val="36"/>
          <w:szCs w:val="36"/>
          <w:lang w:val="en-US"/>
        </w:rPr>
        <w:t>223</w:t>
      </w:r>
    </w:p>
    <w:p w14:paraId="6041E8D1" w14:textId="0D8B6C95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E8562B">
        <w:rPr>
          <w:sz w:val="36"/>
          <w:szCs w:val="36"/>
          <w:lang w:val="en-US"/>
        </w:rPr>
        <w:t>0</w:t>
      </w:r>
    </w:p>
    <w:p w14:paraId="5B8D8AEB" w14:textId="7E4CA3EA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E8562B">
        <w:rPr>
          <w:sz w:val="36"/>
          <w:szCs w:val="36"/>
          <w:lang w:val="en-US"/>
        </w:rPr>
        <w:t>17.01.2025</w:t>
      </w: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B"/>
    <w:rsid w:val="0022337F"/>
    <w:rsid w:val="00394953"/>
    <w:rsid w:val="0070552A"/>
    <w:rsid w:val="007D5C22"/>
    <w:rsid w:val="00923FE4"/>
    <w:rsid w:val="00950B62"/>
    <w:rsid w:val="009A38BA"/>
    <w:rsid w:val="00B510DA"/>
    <w:rsid w:val="00D20149"/>
    <w:rsid w:val="00D34CBC"/>
    <w:rsid w:val="00E8562B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832"/>
  <w15:chartTrackingRefBased/>
  <w15:docId w15:val="{A6FF6052-62DD-4773-874E-DBFB59CC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F496D2C8E4C829AE7C92745ABA1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15B16-42AF-41EB-ABAF-2AF77B4014AE}"/>
      </w:docPartPr>
      <w:docPartBody>
        <w:p w:rsidR="00DB51FE" w:rsidRDefault="00DB51FE">
          <w:pPr>
            <w:pStyle w:val="9FEF496D2C8E4C829AE7C92745ABA14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FE"/>
    <w:rsid w:val="0022337F"/>
    <w:rsid w:val="00D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FEF496D2C8E4C829AE7C92745ABA148">
    <w:name w:val="9FEF496D2C8E4C829AE7C92745ABA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2026-05-21T12:06:00Z</dcterms:created>
  <dcterms:modified xsi:type="dcterms:W3CDTF">2026-05-21T12:09:00Z</dcterms:modified>
</cp:coreProperties>
</file>