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466F" w14:textId="4E1ECBDC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B9EDEC6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78D53296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26028A79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FDE84A4A55CD4CC48F1F7540C1CD7126"/>
        </w:placeholder>
      </w:sdtPr>
      <w:sdtEndPr>
        <w:rPr>
          <w:sz w:val="48"/>
          <w:szCs w:val="48"/>
        </w:rPr>
      </w:sdtEndPr>
      <w:sdtContent>
        <w:p w14:paraId="4A86FFAD" w14:textId="08C90C51" w:rsidR="00D20149" w:rsidRPr="00950B62" w:rsidRDefault="00ED47D6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Keyboard Connector PCB</w:t>
          </w:r>
        </w:p>
      </w:sdtContent>
    </w:sdt>
    <w:p w14:paraId="380B60C5" w14:textId="21B5B7C6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ED47D6">
        <w:rPr>
          <w:sz w:val="36"/>
          <w:szCs w:val="36"/>
          <w:lang w:val="en-US"/>
        </w:rPr>
        <w:t>224</w:t>
      </w:r>
    </w:p>
    <w:p w14:paraId="278C4600" w14:textId="23EA2F15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ED47D6">
        <w:rPr>
          <w:sz w:val="36"/>
          <w:szCs w:val="36"/>
          <w:lang w:val="en-US"/>
        </w:rPr>
        <w:t>0</w:t>
      </w:r>
    </w:p>
    <w:p w14:paraId="4B663F12" w14:textId="11A22ED5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ED47D6">
        <w:rPr>
          <w:sz w:val="36"/>
          <w:szCs w:val="36"/>
          <w:lang w:val="en-US"/>
        </w:rPr>
        <w:t>04.06.2026</w:t>
      </w:r>
    </w:p>
    <w:p w14:paraId="2C8E83E9" w14:textId="77777777" w:rsidR="009A38BA" w:rsidRDefault="009A38BA" w:rsidP="00D20149">
      <w:pPr>
        <w:jc w:val="center"/>
        <w:rPr>
          <w:sz w:val="36"/>
          <w:szCs w:val="36"/>
          <w:lang w:val="en-US"/>
        </w:rPr>
      </w:pPr>
    </w:p>
    <w:p w14:paraId="58DFF54A" w14:textId="6DAB7B6D" w:rsidR="00C55733" w:rsidRPr="00950B62" w:rsidRDefault="00C55733" w:rsidP="00D20149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6AAEC12" wp14:editId="70F8657E">
            <wp:extent cx="5041392" cy="2118360"/>
            <wp:effectExtent l="0" t="0" r="6985" b="0"/>
            <wp:docPr id="947012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268" name="Grafik 947012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733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D6"/>
    <w:rsid w:val="00222FBF"/>
    <w:rsid w:val="00394953"/>
    <w:rsid w:val="004C6325"/>
    <w:rsid w:val="0070552A"/>
    <w:rsid w:val="007D5C22"/>
    <w:rsid w:val="00923FE4"/>
    <w:rsid w:val="00950B62"/>
    <w:rsid w:val="009A38BA"/>
    <w:rsid w:val="00B510DA"/>
    <w:rsid w:val="00C55733"/>
    <w:rsid w:val="00D20149"/>
    <w:rsid w:val="00D34CBC"/>
    <w:rsid w:val="00EA3C1A"/>
    <w:rsid w:val="00ED47D6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68FDA"/>
  <w15:chartTrackingRefBased/>
  <w15:docId w15:val="{0566F980-FA7D-4C01-BAF0-DAE07CB4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E84A4A55CD4CC48F1F7540C1CD71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0840415-863A-4888-AF99-1994E0ED1FCD}"/>
      </w:docPartPr>
      <w:docPartBody>
        <w:p w:rsidR="00D8577A" w:rsidRDefault="00D8577A">
          <w:pPr>
            <w:pStyle w:val="FDE84A4A55CD4CC48F1F7540C1CD7126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7A"/>
    <w:rsid w:val="00222FBF"/>
    <w:rsid w:val="004C6325"/>
    <w:rsid w:val="00D8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FDE84A4A55CD4CC48F1F7540C1CD7126">
    <w:name w:val="FDE84A4A55CD4CC48F1F7540C1CD712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14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2</cp:revision>
  <dcterms:created xsi:type="dcterms:W3CDTF">2026-06-04T16:12:00Z</dcterms:created>
  <dcterms:modified xsi:type="dcterms:W3CDTF">2026-10-11T15:30:00Z</dcterms:modified>
</cp:coreProperties>
</file>