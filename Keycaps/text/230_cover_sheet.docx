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5B8F" w14:textId="26B6080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2501464E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CF2F182" w14:textId="338EA38C" w:rsidR="00D20149" w:rsidRPr="00950B62" w:rsidRDefault="00EA2B50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How to: Keycaps</w:t>
      </w:r>
    </w:p>
    <w:p w14:paraId="5840C6A8" w14:textId="77777777" w:rsidR="00EA2B50" w:rsidRDefault="00EA2B50" w:rsidP="00D20149">
      <w:pPr>
        <w:jc w:val="center"/>
        <w:rPr>
          <w:sz w:val="36"/>
          <w:szCs w:val="36"/>
          <w:lang w:val="en-US"/>
        </w:rPr>
      </w:pPr>
    </w:p>
    <w:p w14:paraId="75561063" w14:textId="77777777" w:rsidR="00EA2B50" w:rsidRDefault="00EA2B50" w:rsidP="00D20149">
      <w:pPr>
        <w:jc w:val="center"/>
        <w:rPr>
          <w:sz w:val="36"/>
          <w:szCs w:val="36"/>
          <w:lang w:val="en-US"/>
        </w:rPr>
      </w:pPr>
    </w:p>
    <w:p w14:paraId="5C5E5A6E" w14:textId="4811FE50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A2B50">
        <w:rPr>
          <w:sz w:val="36"/>
          <w:szCs w:val="36"/>
          <w:lang w:val="en-US"/>
        </w:rPr>
        <w:t>230</w:t>
      </w:r>
    </w:p>
    <w:p w14:paraId="2AC02699" w14:textId="475150A4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EA2B50">
        <w:rPr>
          <w:sz w:val="36"/>
          <w:szCs w:val="36"/>
          <w:lang w:val="en-US"/>
        </w:rPr>
        <w:t>0</w:t>
      </w:r>
      <w:r w:rsidR="000058CC">
        <w:rPr>
          <w:sz w:val="36"/>
          <w:szCs w:val="36"/>
          <w:lang w:val="en-US"/>
        </w:rPr>
        <w:t>.0</w:t>
      </w:r>
      <w:r w:rsidR="003A6068">
        <w:rPr>
          <w:sz w:val="36"/>
          <w:szCs w:val="36"/>
          <w:lang w:val="en-US"/>
        </w:rPr>
        <w:t>1</w:t>
      </w:r>
    </w:p>
    <w:p w14:paraId="28957FFE" w14:textId="21C31329" w:rsidR="009A38BA" w:rsidRDefault="009A38BA" w:rsidP="00A82DA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3A6068">
        <w:rPr>
          <w:sz w:val="36"/>
          <w:szCs w:val="36"/>
          <w:lang w:val="en-US"/>
        </w:rPr>
        <w:t>21</w:t>
      </w:r>
      <w:r w:rsidR="00EA2B50">
        <w:rPr>
          <w:sz w:val="36"/>
          <w:szCs w:val="36"/>
          <w:lang w:val="en-US"/>
        </w:rPr>
        <w:t>.</w:t>
      </w:r>
      <w:r w:rsidR="003A6068">
        <w:rPr>
          <w:sz w:val="36"/>
          <w:szCs w:val="36"/>
          <w:lang w:val="en-US"/>
        </w:rPr>
        <w:t>10</w:t>
      </w:r>
      <w:r w:rsidR="00EA2B50">
        <w:rPr>
          <w:sz w:val="36"/>
          <w:szCs w:val="36"/>
          <w:lang w:val="en-US"/>
        </w:rPr>
        <w:t>.2026</w:t>
      </w:r>
    </w:p>
    <w:p w14:paraId="732D15E4" w14:textId="77777777" w:rsidR="00A82DA9" w:rsidRDefault="00A82DA9" w:rsidP="00D20149">
      <w:pPr>
        <w:jc w:val="center"/>
        <w:rPr>
          <w:sz w:val="36"/>
          <w:szCs w:val="36"/>
          <w:lang w:val="en-US"/>
        </w:rPr>
      </w:pPr>
    </w:p>
    <w:p w14:paraId="49988190" w14:textId="77777777" w:rsidR="00A82DA9" w:rsidRDefault="00A82DA9" w:rsidP="00D20149">
      <w:pPr>
        <w:jc w:val="center"/>
        <w:rPr>
          <w:sz w:val="36"/>
          <w:szCs w:val="36"/>
          <w:lang w:val="en-US"/>
        </w:rPr>
      </w:pPr>
    </w:p>
    <w:p w14:paraId="349A898B" w14:textId="77777777" w:rsidR="00A82DA9" w:rsidRDefault="00A82DA9" w:rsidP="00D20149">
      <w:pPr>
        <w:jc w:val="center"/>
        <w:rPr>
          <w:sz w:val="36"/>
          <w:szCs w:val="36"/>
          <w:lang w:val="en-US"/>
        </w:rPr>
      </w:pPr>
    </w:p>
    <w:p w14:paraId="3D2EEF00" w14:textId="59B09663" w:rsidR="00A82DA9" w:rsidRPr="00950B62" w:rsidRDefault="00A82DA9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68635AB" wp14:editId="53C2D074">
            <wp:extent cx="5041392" cy="3358896"/>
            <wp:effectExtent l="0" t="0" r="6985" b="0"/>
            <wp:docPr id="4995064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6482" name="Grafik 4995064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DA9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0"/>
    <w:rsid w:val="000058CC"/>
    <w:rsid w:val="000D2C4A"/>
    <w:rsid w:val="00394953"/>
    <w:rsid w:val="003A6068"/>
    <w:rsid w:val="006E118F"/>
    <w:rsid w:val="0070552A"/>
    <w:rsid w:val="007D5C22"/>
    <w:rsid w:val="00923FE4"/>
    <w:rsid w:val="00950B62"/>
    <w:rsid w:val="00956B1C"/>
    <w:rsid w:val="009A38BA"/>
    <w:rsid w:val="00A82DA9"/>
    <w:rsid w:val="00B32372"/>
    <w:rsid w:val="00B510DA"/>
    <w:rsid w:val="00D20149"/>
    <w:rsid w:val="00D34CBC"/>
    <w:rsid w:val="00EA2B50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66FD"/>
  <w15:chartTrackingRefBased/>
  <w15:docId w15:val="{84323A6D-BBBF-4169-BB72-A538763C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10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4</cp:revision>
  <dcterms:created xsi:type="dcterms:W3CDTF">2026-09-04T09:11:00Z</dcterms:created>
  <dcterms:modified xsi:type="dcterms:W3CDTF">2026-10-21T12:01:00Z</dcterms:modified>
</cp:coreProperties>
</file>